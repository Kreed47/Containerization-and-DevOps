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57FDD" w14:textId="77777777" w:rsidR="00555778" w:rsidRDefault="0098208C">
      <w:r>
        <w:rPr>
          <w:noProof/>
        </w:rPr>
        <w:drawing>
          <wp:inline distT="114300" distB="114300" distL="114300" distR="114300" wp14:anchorId="487B3F78" wp14:editId="06B5223E">
            <wp:extent cx="5731510" cy="2339142"/>
            <wp:effectExtent l="0" t="0" r="2540" b="4445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1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673953" w14:textId="229B2B87" w:rsidR="0098208C" w:rsidRDefault="0098208C" w:rsidP="0098208C">
      <w:pPr>
        <w:jc w:val="center"/>
        <w:rPr>
          <w:rFonts w:ascii="Times New Roman" w:eastAsia="Roboto" w:hAnsi="Times New Roman" w:cs="Times New Roman"/>
          <w:sz w:val="56"/>
          <w:szCs w:val="56"/>
        </w:rPr>
      </w:pPr>
      <w:r w:rsidRPr="0098208C">
        <w:rPr>
          <w:rFonts w:ascii="Times New Roman" w:eastAsia="Roboto" w:hAnsi="Times New Roman" w:cs="Times New Roman"/>
          <w:sz w:val="56"/>
          <w:szCs w:val="56"/>
        </w:rPr>
        <w:t>C</w:t>
      </w:r>
      <w:r w:rsidR="009578AA">
        <w:rPr>
          <w:rFonts w:ascii="Times New Roman" w:eastAsia="Roboto" w:hAnsi="Times New Roman" w:cs="Times New Roman"/>
          <w:sz w:val="56"/>
          <w:szCs w:val="56"/>
        </w:rPr>
        <w:t>ontainerization and DevOps</w:t>
      </w:r>
    </w:p>
    <w:p w14:paraId="700ED853" w14:textId="77777777" w:rsidR="0098208C" w:rsidRDefault="0098208C" w:rsidP="0098208C">
      <w:pPr>
        <w:jc w:val="right"/>
        <w:rPr>
          <w:rFonts w:ascii="Times New Roman" w:eastAsia="Roboto" w:hAnsi="Times New Roman" w:cs="Times New Roman"/>
        </w:rPr>
      </w:pPr>
    </w:p>
    <w:p w14:paraId="048DEAAF" w14:textId="77777777" w:rsidR="0098208C" w:rsidRDefault="0098208C" w:rsidP="0098208C">
      <w:pPr>
        <w:jc w:val="right"/>
        <w:rPr>
          <w:rFonts w:ascii="Times New Roman" w:eastAsia="Roboto" w:hAnsi="Times New Roman" w:cs="Times New Roman"/>
        </w:rPr>
      </w:pPr>
    </w:p>
    <w:p w14:paraId="5370E442" w14:textId="77777777" w:rsidR="0098208C" w:rsidRDefault="0098208C" w:rsidP="0098208C">
      <w:pPr>
        <w:jc w:val="right"/>
        <w:rPr>
          <w:rFonts w:ascii="Times New Roman" w:eastAsia="Roboto" w:hAnsi="Times New Roman" w:cs="Times New Roman"/>
        </w:rPr>
      </w:pPr>
    </w:p>
    <w:p w14:paraId="2CF1AA05" w14:textId="77777777" w:rsidR="0098208C" w:rsidRDefault="0098208C" w:rsidP="0098208C">
      <w:pPr>
        <w:jc w:val="right"/>
        <w:rPr>
          <w:rFonts w:ascii="Times New Roman" w:eastAsia="Roboto" w:hAnsi="Times New Roman" w:cs="Times New Roman"/>
        </w:rPr>
      </w:pPr>
    </w:p>
    <w:p w14:paraId="4E1446D3" w14:textId="77777777" w:rsidR="0098208C" w:rsidRDefault="0098208C" w:rsidP="0098208C">
      <w:pPr>
        <w:jc w:val="right"/>
        <w:rPr>
          <w:rFonts w:ascii="Times New Roman" w:eastAsia="Roboto" w:hAnsi="Times New Roman" w:cs="Times New Roman"/>
        </w:rPr>
      </w:pPr>
    </w:p>
    <w:p w14:paraId="7AEDF1A7" w14:textId="77777777" w:rsidR="0098208C" w:rsidRDefault="0098208C" w:rsidP="0098208C">
      <w:pPr>
        <w:jc w:val="right"/>
        <w:rPr>
          <w:rFonts w:ascii="Times New Roman" w:eastAsia="Roboto" w:hAnsi="Times New Roman" w:cs="Times New Roman"/>
        </w:rPr>
      </w:pPr>
    </w:p>
    <w:p w14:paraId="155C8E2E" w14:textId="77777777" w:rsidR="0098208C" w:rsidRDefault="0098208C" w:rsidP="0098208C">
      <w:pPr>
        <w:jc w:val="right"/>
        <w:rPr>
          <w:rFonts w:ascii="Times New Roman" w:eastAsia="Roboto" w:hAnsi="Times New Roman" w:cs="Times New Roman"/>
        </w:rPr>
      </w:pPr>
    </w:p>
    <w:p w14:paraId="1AC72D97" w14:textId="77777777" w:rsidR="0098208C" w:rsidRDefault="0098208C" w:rsidP="0098208C">
      <w:pPr>
        <w:jc w:val="right"/>
        <w:rPr>
          <w:rFonts w:ascii="Times New Roman" w:eastAsia="Roboto" w:hAnsi="Times New Roman" w:cs="Times New Roman"/>
        </w:rPr>
      </w:pPr>
    </w:p>
    <w:p w14:paraId="662CBA24" w14:textId="77777777" w:rsidR="0098208C" w:rsidRDefault="0098208C" w:rsidP="0098208C">
      <w:pPr>
        <w:jc w:val="right"/>
        <w:rPr>
          <w:rFonts w:ascii="Times New Roman" w:eastAsia="Roboto" w:hAnsi="Times New Roman" w:cs="Times New Roman"/>
        </w:rPr>
      </w:pPr>
    </w:p>
    <w:p w14:paraId="5CEDF16F" w14:textId="77777777" w:rsidR="0098208C" w:rsidRDefault="0098208C" w:rsidP="0098208C">
      <w:pPr>
        <w:jc w:val="right"/>
        <w:rPr>
          <w:rFonts w:ascii="Times New Roman" w:eastAsia="Roboto" w:hAnsi="Times New Roman" w:cs="Times New Roman"/>
        </w:rPr>
      </w:pPr>
    </w:p>
    <w:p w14:paraId="2F5420EB" w14:textId="77777777" w:rsidR="0098208C" w:rsidRDefault="0098208C" w:rsidP="0098208C">
      <w:pPr>
        <w:jc w:val="right"/>
        <w:rPr>
          <w:rFonts w:ascii="Times New Roman" w:eastAsia="Roboto" w:hAnsi="Times New Roman" w:cs="Times New Roman"/>
        </w:rPr>
      </w:pPr>
    </w:p>
    <w:p w14:paraId="497F98EF" w14:textId="77777777" w:rsidR="0098208C" w:rsidRDefault="0098208C" w:rsidP="0098208C">
      <w:pPr>
        <w:jc w:val="right"/>
        <w:rPr>
          <w:rFonts w:ascii="Times New Roman" w:eastAsia="Roboto" w:hAnsi="Times New Roman" w:cs="Times New Roman"/>
        </w:rPr>
      </w:pPr>
    </w:p>
    <w:p w14:paraId="3F1AE031" w14:textId="77777777" w:rsidR="0098208C" w:rsidRDefault="0098208C" w:rsidP="0098208C">
      <w:pPr>
        <w:jc w:val="right"/>
        <w:rPr>
          <w:rFonts w:ascii="Times New Roman" w:eastAsia="Roboto" w:hAnsi="Times New Roman" w:cs="Times New Roman"/>
        </w:rPr>
      </w:pPr>
    </w:p>
    <w:p w14:paraId="051789B4" w14:textId="77777777" w:rsidR="0098208C" w:rsidRDefault="0098208C" w:rsidP="0098208C">
      <w:pPr>
        <w:jc w:val="right"/>
        <w:rPr>
          <w:rFonts w:ascii="Times New Roman" w:eastAsia="Roboto" w:hAnsi="Times New Roman" w:cs="Times New Roman"/>
        </w:rPr>
      </w:pPr>
    </w:p>
    <w:p w14:paraId="730A5FF5" w14:textId="77777777" w:rsidR="0098208C" w:rsidRDefault="0098208C" w:rsidP="0098208C">
      <w:pPr>
        <w:jc w:val="right"/>
        <w:rPr>
          <w:rFonts w:ascii="Times New Roman" w:eastAsia="Roboto" w:hAnsi="Times New Roman" w:cs="Times New Roman"/>
        </w:rPr>
      </w:pPr>
    </w:p>
    <w:p w14:paraId="7010223A" w14:textId="77777777" w:rsidR="0098208C" w:rsidRDefault="0098208C" w:rsidP="0098208C">
      <w:pPr>
        <w:jc w:val="right"/>
        <w:rPr>
          <w:rFonts w:ascii="Times New Roman" w:eastAsia="Roboto" w:hAnsi="Times New Roman" w:cs="Times New Roman"/>
        </w:rPr>
      </w:pPr>
    </w:p>
    <w:p w14:paraId="35FDFE63" w14:textId="77777777" w:rsidR="0098208C" w:rsidRPr="0098208C" w:rsidRDefault="0098208C" w:rsidP="0098208C">
      <w:pPr>
        <w:jc w:val="right"/>
        <w:rPr>
          <w:rFonts w:ascii="Times New Roman" w:eastAsia="Roboto" w:hAnsi="Times New Roman" w:cs="Times New Roman"/>
          <w:sz w:val="20"/>
          <w:szCs w:val="20"/>
        </w:rPr>
      </w:pPr>
    </w:p>
    <w:p w14:paraId="6C14E46B" w14:textId="77777777" w:rsidR="0098208C" w:rsidRPr="0098208C" w:rsidRDefault="0098208C" w:rsidP="0098208C">
      <w:pPr>
        <w:jc w:val="right"/>
        <w:rPr>
          <w:rFonts w:ascii="Roboto" w:eastAsia="Roboto" w:hAnsi="Roboto" w:cs="Roboto"/>
        </w:rPr>
      </w:pPr>
      <w:r w:rsidRPr="0098208C">
        <w:rPr>
          <w:rFonts w:ascii="Roboto" w:eastAsia="Roboto" w:hAnsi="Roboto" w:cs="Roboto"/>
        </w:rPr>
        <w:t>NAME- SHOURYA SHARMA</w:t>
      </w:r>
    </w:p>
    <w:p w14:paraId="788BCF82" w14:textId="77777777" w:rsidR="0098208C" w:rsidRPr="0098208C" w:rsidRDefault="0098208C" w:rsidP="0098208C">
      <w:pPr>
        <w:jc w:val="right"/>
        <w:rPr>
          <w:rFonts w:ascii="Roboto" w:eastAsia="Roboto" w:hAnsi="Roboto" w:cs="Roboto"/>
        </w:rPr>
      </w:pPr>
      <w:r w:rsidRPr="0098208C">
        <w:rPr>
          <w:rFonts w:ascii="Roboto" w:eastAsia="Roboto" w:hAnsi="Roboto" w:cs="Roboto"/>
        </w:rPr>
        <w:t>SAP ID- 500119597</w:t>
      </w:r>
    </w:p>
    <w:p w14:paraId="26A4AB22" w14:textId="77777777" w:rsidR="0098208C" w:rsidRPr="0098208C" w:rsidRDefault="0098208C" w:rsidP="0098208C">
      <w:pPr>
        <w:jc w:val="right"/>
        <w:rPr>
          <w:rFonts w:ascii="Roboto" w:eastAsia="Roboto" w:hAnsi="Roboto" w:cs="Roboto"/>
        </w:rPr>
      </w:pPr>
      <w:r w:rsidRPr="0098208C">
        <w:rPr>
          <w:rFonts w:ascii="Roboto" w:eastAsia="Roboto" w:hAnsi="Roboto" w:cs="Roboto"/>
        </w:rPr>
        <w:t>BTECH CSE CCVT</w:t>
      </w:r>
    </w:p>
    <w:p w14:paraId="16460967" w14:textId="77777777" w:rsidR="0098208C" w:rsidRPr="0098208C" w:rsidRDefault="0098208C" w:rsidP="0098208C">
      <w:pPr>
        <w:jc w:val="right"/>
        <w:rPr>
          <w:rFonts w:ascii="Roboto" w:eastAsia="Roboto" w:hAnsi="Roboto" w:cs="Roboto"/>
        </w:rPr>
      </w:pPr>
      <w:r w:rsidRPr="0098208C">
        <w:rPr>
          <w:rFonts w:ascii="Roboto" w:eastAsia="Roboto" w:hAnsi="Roboto" w:cs="Roboto"/>
        </w:rPr>
        <w:t>BATCH-2</w:t>
      </w:r>
    </w:p>
    <w:p w14:paraId="6763E2B6" w14:textId="77777777" w:rsidR="009578AA" w:rsidRDefault="009578AA" w:rsidP="009578AA">
      <w:pPr>
        <w:pStyle w:val="Heading1"/>
      </w:pPr>
      <w:r>
        <w:lastRenderedPageBreak/>
        <w:t>1.Problem Statement</w:t>
      </w:r>
    </w:p>
    <w:p w14:paraId="7DFD5BAC" w14:textId="77777777" w:rsidR="009578AA" w:rsidRDefault="009578AA" w:rsidP="009578AA">
      <w:r>
        <w:t>Manual deployment processes can cause environment inconsistencies, downtime, and human errors. This project aims to develop an automated system that simplifies deployment using containerization.</w:t>
      </w:r>
    </w:p>
    <w:p w14:paraId="7BB2C37A" w14:textId="77777777" w:rsidR="009578AA" w:rsidRDefault="009578AA" w:rsidP="009578AA">
      <w:pPr>
        <w:pStyle w:val="Heading1"/>
      </w:pPr>
      <w:r>
        <w:t>2. Objectives</w:t>
      </w:r>
    </w:p>
    <w:p w14:paraId="1402120A" w14:textId="77777777" w:rsidR="009578AA" w:rsidRDefault="009578AA" w:rsidP="009578AA">
      <w:r>
        <w:t>• Automate application deployment using Docker containers.</w:t>
      </w:r>
      <w:r>
        <w:br/>
        <w:t xml:space="preserve">• Develop backend services using </w:t>
      </w:r>
      <w:proofErr w:type="spellStart"/>
      <w:r>
        <w:t>FastAPI</w:t>
      </w:r>
      <w:proofErr w:type="spellEnd"/>
      <w:r>
        <w:t>.</w:t>
      </w:r>
      <w:r>
        <w:br/>
        <w:t>• Store and manage data using PostgreSQL.</w:t>
      </w:r>
      <w:r>
        <w:br/>
        <w:t xml:space="preserve">• </w:t>
      </w:r>
      <w:proofErr w:type="spellStart"/>
      <w:r>
        <w:t>Analyze</w:t>
      </w:r>
      <w:proofErr w:type="spellEnd"/>
      <w:r>
        <w:t xml:space="preserve"> repository changes before deployment.</w:t>
      </w:r>
      <w:r>
        <w:br/>
        <w:t>• Demonstrate containerized DevOps workflow.</w:t>
      </w:r>
    </w:p>
    <w:p w14:paraId="2E7AC0B5" w14:textId="77777777" w:rsidR="009578AA" w:rsidRDefault="009578AA" w:rsidP="009578AA">
      <w:pPr>
        <w:pStyle w:val="Heading1"/>
      </w:pPr>
      <w:r>
        <w:t>3. Technologies Used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78AA" w14:paraId="6EB3D6E1" w14:textId="77777777" w:rsidTr="00E12CA1">
        <w:tc>
          <w:tcPr>
            <w:tcW w:w="4320" w:type="dxa"/>
          </w:tcPr>
          <w:p w14:paraId="363FA6A3" w14:textId="77777777" w:rsidR="009578AA" w:rsidRDefault="009578AA" w:rsidP="00E12CA1">
            <w:r>
              <w:t>Technology</w:t>
            </w:r>
          </w:p>
        </w:tc>
        <w:tc>
          <w:tcPr>
            <w:tcW w:w="4320" w:type="dxa"/>
          </w:tcPr>
          <w:p w14:paraId="42E88E9C" w14:textId="77777777" w:rsidR="009578AA" w:rsidRDefault="009578AA" w:rsidP="00E12CA1">
            <w:r>
              <w:t>Purpose</w:t>
            </w:r>
          </w:p>
        </w:tc>
      </w:tr>
      <w:tr w:rsidR="009578AA" w14:paraId="12E92745" w14:textId="77777777" w:rsidTr="00E12CA1">
        <w:tc>
          <w:tcPr>
            <w:tcW w:w="4320" w:type="dxa"/>
          </w:tcPr>
          <w:p w14:paraId="04475846" w14:textId="77777777" w:rsidR="009578AA" w:rsidRDefault="009578AA" w:rsidP="00E12CA1">
            <w:r>
              <w:t>Docker</w:t>
            </w:r>
          </w:p>
        </w:tc>
        <w:tc>
          <w:tcPr>
            <w:tcW w:w="4320" w:type="dxa"/>
          </w:tcPr>
          <w:p w14:paraId="40122383" w14:textId="77777777" w:rsidR="009578AA" w:rsidRDefault="009578AA" w:rsidP="00E12CA1">
            <w:r>
              <w:t>Containerization</w:t>
            </w:r>
          </w:p>
        </w:tc>
      </w:tr>
      <w:tr w:rsidR="009578AA" w14:paraId="3160798A" w14:textId="77777777" w:rsidTr="00E12CA1">
        <w:tc>
          <w:tcPr>
            <w:tcW w:w="4320" w:type="dxa"/>
          </w:tcPr>
          <w:p w14:paraId="15942AE8" w14:textId="77777777" w:rsidR="009578AA" w:rsidRDefault="009578AA" w:rsidP="00E12CA1">
            <w:proofErr w:type="spellStart"/>
            <w:r>
              <w:t>FastAPI</w:t>
            </w:r>
            <w:proofErr w:type="spellEnd"/>
          </w:p>
        </w:tc>
        <w:tc>
          <w:tcPr>
            <w:tcW w:w="4320" w:type="dxa"/>
          </w:tcPr>
          <w:p w14:paraId="703EB988" w14:textId="77777777" w:rsidR="009578AA" w:rsidRDefault="009578AA" w:rsidP="00E12CA1">
            <w:r>
              <w:t>Backend API Framework</w:t>
            </w:r>
          </w:p>
        </w:tc>
      </w:tr>
      <w:tr w:rsidR="009578AA" w14:paraId="23EAE7DE" w14:textId="77777777" w:rsidTr="00E12CA1">
        <w:tc>
          <w:tcPr>
            <w:tcW w:w="4320" w:type="dxa"/>
          </w:tcPr>
          <w:p w14:paraId="5D236298" w14:textId="77777777" w:rsidR="009578AA" w:rsidRDefault="009578AA" w:rsidP="00E12CA1">
            <w:r>
              <w:t>PostgreSQL</w:t>
            </w:r>
          </w:p>
        </w:tc>
        <w:tc>
          <w:tcPr>
            <w:tcW w:w="4320" w:type="dxa"/>
          </w:tcPr>
          <w:p w14:paraId="318A5BA7" w14:textId="77777777" w:rsidR="009578AA" w:rsidRDefault="009578AA" w:rsidP="00E12CA1">
            <w:r>
              <w:t>Database Management</w:t>
            </w:r>
          </w:p>
        </w:tc>
      </w:tr>
      <w:tr w:rsidR="009578AA" w14:paraId="449F8475" w14:textId="77777777" w:rsidTr="00E12CA1">
        <w:tc>
          <w:tcPr>
            <w:tcW w:w="4320" w:type="dxa"/>
          </w:tcPr>
          <w:p w14:paraId="05CDED18" w14:textId="77777777" w:rsidR="009578AA" w:rsidRDefault="009578AA" w:rsidP="00E12CA1">
            <w:r>
              <w:t>Python</w:t>
            </w:r>
          </w:p>
        </w:tc>
        <w:tc>
          <w:tcPr>
            <w:tcW w:w="4320" w:type="dxa"/>
          </w:tcPr>
          <w:p w14:paraId="480D6319" w14:textId="77777777" w:rsidR="009578AA" w:rsidRDefault="009578AA" w:rsidP="00E12CA1">
            <w:r>
              <w:t>Backend Programming</w:t>
            </w:r>
          </w:p>
        </w:tc>
      </w:tr>
      <w:tr w:rsidR="009578AA" w14:paraId="0CA37C31" w14:textId="77777777" w:rsidTr="00E12CA1">
        <w:tc>
          <w:tcPr>
            <w:tcW w:w="4320" w:type="dxa"/>
          </w:tcPr>
          <w:p w14:paraId="36A95632" w14:textId="77777777" w:rsidR="009578AA" w:rsidRDefault="009578AA" w:rsidP="00E12CA1">
            <w:r>
              <w:t>Docker Compose</w:t>
            </w:r>
          </w:p>
        </w:tc>
        <w:tc>
          <w:tcPr>
            <w:tcW w:w="4320" w:type="dxa"/>
          </w:tcPr>
          <w:p w14:paraId="195C7FE7" w14:textId="77777777" w:rsidR="009578AA" w:rsidRDefault="009578AA" w:rsidP="00E12CA1">
            <w:r>
              <w:t>Multi-container orchestration</w:t>
            </w:r>
          </w:p>
        </w:tc>
      </w:tr>
      <w:tr w:rsidR="009578AA" w14:paraId="4A8CFEBC" w14:textId="77777777" w:rsidTr="00E12CA1">
        <w:tc>
          <w:tcPr>
            <w:tcW w:w="4320" w:type="dxa"/>
          </w:tcPr>
          <w:p w14:paraId="76E00AE9" w14:textId="77777777" w:rsidR="009578AA" w:rsidRDefault="009578AA" w:rsidP="00E12CA1">
            <w:r>
              <w:t>GitHub</w:t>
            </w:r>
          </w:p>
        </w:tc>
        <w:tc>
          <w:tcPr>
            <w:tcW w:w="4320" w:type="dxa"/>
          </w:tcPr>
          <w:p w14:paraId="0C0F85CF" w14:textId="77777777" w:rsidR="009578AA" w:rsidRDefault="009578AA" w:rsidP="00E12CA1">
            <w:r>
              <w:t>Source code repository</w:t>
            </w:r>
          </w:p>
        </w:tc>
      </w:tr>
    </w:tbl>
    <w:p w14:paraId="1E155667" w14:textId="77777777" w:rsidR="009578AA" w:rsidRDefault="009578AA" w:rsidP="009578AA">
      <w:pPr>
        <w:pStyle w:val="Heading1"/>
      </w:pPr>
      <w:r>
        <w:t>4. System Architecture</w:t>
      </w:r>
    </w:p>
    <w:p w14:paraId="33A07AAC" w14:textId="77777777" w:rsidR="009578AA" w:rsidRDefault="009578AA" w:rsidP="009578AA">
      <w:r>
        <w:t xml:space="preserve">The system architecture includes three major components: Client Interface, </w:t>
      </w:r>
      <w:proofErr w:type="spellStart"/>
      <w:r>
        <w:t>FastAPI</w:t>
      </w:r>
      <w:proofErr w:type="spellEnd"/>
      <w:r>
        <w:t xml:space="preserve"> Backend Server, and PostgreSQL Database. Docker containers manage all services.</w:t>
      </w:r>
    </w:p>
    <w:p w14:paraId="2E8ED660" w14:textId="77777777" w:rsidR="009578AA" w:rsidRDefault="009578AA" w:rsidP="009578AA">
      <w:r>
        <w:t>Insert Architecture Diagram Screenshot Here</w:t>
      </w:r>
    </w:p>
    <w:p w14:paraId="38C2FC10" w14:textId="77777777" w:rsidR="009578AA" w:rsidRDefault="009578AA" w:rsidP="009578AA">
      <w:pPr>
        <w:pStyle w:val="Heading1"/>
      </w:pPr>
      <w:r>
        <w:t>5. Project Workflow</w:t>
      </w:r>
    </w:p>
    <w:p w14:paraId="2B4CCDD3" w14:textId="77777777" w:rsidR="009578AA" w:rsidRDefault="009578AA" w:rsidP="009578AA">
      <w:r>
        <w:t xml:space="preserve">Step 1: User sends request to </w:t>
      </w:r>
      <w:proofErr w:type="spellStart"/>
      <w:r>
        <w:t>FastAPI</w:t>
      </w:r>
      <w:proofErr w:type="spellEnd"/>
      <w:r>
        <w:t xml:space="preserve"> API.</w:t>
      </w:r>
      <w:r>
        <w:br/>
        <w:t xml:space="preserve">Step 2: </w:t>
      </w:r>
      <w:proofErr w:type="spellStart"/>
      <w:r>
        <w:t>FastAPI</w:t>
      </w:r>
      <w:proofErr w:type="spellEnd"/>
      <w:r>
        <w:t xml:space="preserve"> processes request and interacts with database.</w:t>
      </w:r>
      <w:r>
        <w:br/>
        <w:t>Step 3: Docker containers manage application deployment.</w:t>
      </w:r>
      <w:r>
        <w:br/>
        <w:t>Step 4: PostgreSQL stores application data.</w:t>
      </w:r>
      <w:r>
        <w:br/>
        <w:t>Step 5: System returns response to the user.</w:t>
      </w:r>
    </w:p>
    <w:p w14:paraId="3C80F397" w14:textId="77777777" w:rsidR="009578AA" w:rsidRDefault="009578AA" w:rsidP="009578AA">
      <w:pPr>
        <w:pStyle w:val="Heading1"/>
      </w:pPr>
      <w:r>
        <w:t>6. Implementation</w:t>
      </w:r>
    </w:p>
    <w:p w14:paraId="3A0DBCD3" w14:textId="77777777" w:rsidR="009578AA" w:rsidRDefault="009578AA" w:rsidP="009578AA">
      <w:r>
        <w:t xml:space="preserve">The implementation consists of three services: </w:t>
      </w:r>
      <w:proofErr w:type="spellStart"/>
      <w:r>
        <w:t>FastAPI</w:t>
      </w:r>
      <w:proofErr w:type="spellEnd"/>
      <w:r>
        <w:t xml:space="preserve"> backend, PostgreSQL database, and Docker containerization.</w:t>
      </w:r>
    </w:p>
    <w:p w14:paraId="3C11C3BE" w14:textId="77777777" w:rsidR="009578AA" w:rsidRDefault="009578AA" w:rsidP="009578AA">
      <w:pPr>
        <w:pStyle w:val="Heading2"/>
      </w:pPr>
      <w:r>
        <w:lastRenderedPageBreak/>
        <w:t xml:space="preserve">6.1 </w:t>
      </w:r>
      <w:proofErr w:type="spellStart"/>
      <w:r>
        <w:t>FastAPI</w:t>
      </w:r>
      <w:proofErr w:type="spellEnd"/>
      <w:r>
        <w:t xml:space="preserve"> Backend</w:t>
      </w:r>
    </w:p>
    <w:p w14:paraId="108F28BE" w14:textId="77777777" w:rsidR="009578AA" w:rsidRDefault="009578AA" w:rsidP="009578AA">
      <w:r>
        <w:t>Example API endpoints:</w:t>
      </w:r>
      <w:r>
        <w:br/>
        <w:t>GET /users</w:t>
      </w:r>
      <w:r>
        <w:br/>
        <w:t>POST /</w:t>
      </w:r>
      <w:proofErr w:type="spellStart"/>
      <w:r>
        <w:t>user?name</w:t>
      </w:r>
      <w:proofErr w:type="spellEnd"/>
      <w:r>
        <w:t>=Raj</w:t>
      </w:r>
    </w:p>
    <w:p w14:paraId="5F1AB6E5" w14:textId="77777777" w:rsidR="009578AA" w:rsidRDefault="009578AA" w:rsidP="009578AA">
      <w:pPr>
        <w:pStyle w:val="Heading2"/>
      </w:pPr>
      <w:r>
        <w:t>6.2 PostgreSQL Database</w:t>
      </w:r>
    </w:p>
    <w:p w14:paraId="1EE76009" w14:textId="77777777" w:rsidR="009578AA" w:rsidRDefault="009578AA" w:rsidP="009578AA">
      <w:r>
        <w:t>Example SQL Query:</w:t>
      </w:r>
      <w:r>
        <w:br/>
        <w:t xml:space="preserve">SELECT * FROM </w:t>
      </w:r>
      <w:proofErr w:type="gramStart"/>
      <w:r>
        <w:t>users;</w:t>
      </w:r>
      <w:proofErr w:type="gramEnd"/>
    </w:p>
    <w:p w14:paraId="2D5C01E0" w14:textId="77777777" w:rsidR="009578AA" w:rsidRDefault="009578AA" w:rsidP="009578AA">
      <w:pPr>
        <w:pStyle w:val="Heading2"/>
      </w:pPr>
      <w:r>
        <w:t>6.3 Docker Containerization</w:t>
      </w:r>
    </w:p>
    <w:p w14:paraId="3DC0C897" w14:textId="77777777" w:rsidR="009578AA" w:rsidRDefault="009578AA" w:rsidP="009578AA">
      <w:r>
        <w:t>Docker ensures consistent environments and simplifies application deployment.</w:t>
      </w:r>
    </w:p>
    <w:p w14:paraId="17E363ED" w14:textId="39F9D3CE" w:rsidR="0098208C" w:rsidRDefault="009578AA" w:rsidP="009578AA">
      <w:pPr>
        <w:pStyle w:val="Heading2"/>
        <w:rPr>
          <w:rFonts w:eastAsia="Roboto"/>
        </w:rPr>
      </w:pPr>
      <w:r>
        <w:rPr>
          <w:rFonts w:eastAsia="Roboto"/>
        </w:rPr>
        <w:br/>
        <w:t>7. Screenshots</w:t>
      </w:r>
    </w:p>
    <w:p w14:paraId="1FEF3310" w14:textId="163E5FD9" w:rsidR="009578AA" w:rsidRPr="009578AA" w:rsidRDefault="009578AA" w:rsidP="009578AA">
      <w:r w:rsidRPr="009578AA">
        <w:drawing>
          <wp:inline distT="0" distB="0" distL="0" distR="0" wp14:anchorId="2E16134D" wp14:editId="779E9D3F">
            <wp:extent cx="5731510" cy="3223895"/>
            <wp:effectExtent l="0" t="0" r="2540" b="0"/>
            <wp:docPr id="427786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5C182" w14:textId="45B38AC6" w:rsidR="009578AA" w:rsidRPr="009578AA" w:rsidRDefault="009578AA" w:rsidP="009578AA">
      <w:r w:rsidRPr="009578AA">
        <w:lastRenderedPageBreak/>
        <w:drawing>
          <wp:inline distT="0" distB="0" distL="0" distR="0" wp14:anchorId="022038F5" wp14:editId="3FCB5C3E">
            <wp:extent cx="5731510" cy="3223895"/>
            <wp:effectExtent l="0" t="0" r="2540" b="0"/>
            <wp:docPr id="1735353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39D45" w14:textId="167BBE04" w:rsidR="009578AA" w:rsidRPr="009578AA" w:rsidRDefault="009578AA" w:rsidP="009578AA">
      <w:r w:rsidRPr="009578AA">
        <w:drawing>
          <wp:inline distT="0" distB="0" distL="0" distR="0" wp14:anchorId="280D9681" wp14:editId="75224C05">
            <wp:extent cx="5731510" cy="3223895"/>
            <wp:effectExtent l="0" t="0" r="2540" b="0"/>
            <wp:docPr id="6981919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53405" w14:textId="6914FB41" w:rsidR="009578AA" w:rsidRPr="009578AA" w:rsidRDefault="009578AA" w:rsidP="009578AA">
      <w:r w:rsidRPr="009578AA">
        <w:lastRenderedPageBreak/>
        <w:drawing>
          <wp:inline distT="0" distB="0" distL="0" distR="0" wp14:anchorId="154EC8AC" wp14:editId="34C14289">
            <wp:extent cx="5731510" cy="3223895"/>
            <wp:effectExtent l="0" t="0" r="2540" b="0"/>
            <wp:docPr id="20063885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9C0E6" w14:textId="3303101B" w:rsidR="009578AA" w:rsidRPr="009578AA" w:rsidRDefault="009578AA" w:rsidP="009578AA">
      <w:r w:rsidRPr="009578AA">
        <w:drawing>
          <wp:inline distT="0" distB="0" distL="0" distR="0" wp14:anchorId="0CD62583" wp14:editId="7943AFEE">
            <wp:extent cx="5731510" cy="3223895"/>
            <wp:effectExtent l="0" t="0" r="2540" b="0"/>
            <wp:docPr id="12774777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CED2F" w14:textId="021056C1" w:rsidR="009578AA" w:rsidRPr="009578AA" w:rsidRDefault="009578AA" w:rsidP="009578AA">
      <w:r w:rsidRPr="009578AA">
        <w:lastRenderedPageBreak/>
        <w:drawing>
          <wp:inline distT="0" distB="0" distL="0" distR="0" wp14:anchorId="48C83F9B" wp14:editId="5AE75F66">
            <wp:extent cx="5731510" cy="3223895"/>
            <wp:effectExtent l="0" t="0" r="2540" b="0"/>
            <wp:docPr id="3671186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FAA20" w14:textId="61E3E1E7" w:rsidR="009578AA" w:rsidRPr="009578AA" w:rsidRDefault="009578AA" w:rsidP="009578AA"/>
    <w:p w14:paraId="097D34B9" w14:textId="77777777" w:rsidR="0098208C" w:rsidRPr="0098208C" w:rsidRDefault="0098208C" w:rsidP="0098208C">
      <w:pPr>
        <w:jc w:val="right"/>
        <w:rPr>
          <w:rFonts w:ascii="Times New Roman" w:hAnsi="Times New Roman" w:cs="Times New Roman"/>
        </w:rPr>
      </w:pPr>
    </w:p>
    <w:sectPr w:rsidR="0098208C" w:rsidRPr="0098208C" w:rsidSect="0098208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AA"/>
    <w:rsid w:val="00153BAB"/>
    <w:rsid w:val="00555778"/>
    <w:rsid w:val="005C3BCD"/>
    <w:rsid w:val="006F4169"/>
    <w:rsid w:val="0086454F"/>
    <w:rsid w:val="008A388F"/>
    <w:rsid w:val="009578AA"/>
    <w:rsid w:val="0098208C"/>
    <w:rsid w:val="00F440BC"/>
    <w:rsid w:val="00FE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975F8"/>
  <w15:chartTrackingRefBased/>
  <w15:docId w15:val="{21A21E88-9A18-41FD-A3BA-314A591FA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2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0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0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0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20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0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0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0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0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0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0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har\OneDrive\Documents\Custom%20Office%20Templates\Template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58CE1-8CF8-47ED-81E5-502BD48A0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Template2</Template>
  <TotalTime>2</TotalTime>
  <Pages>6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Shourya Sharma</dc:creator>
  <cp:keywords/>
  <dc:description/>
  <cp:lastModifiedBy>Shourya Sharma</cp:lastModifiedBy>
  <cp:revision>1</cp:revision>
  <dcterms:created xsi:type="dcterms:W3CDTF">2026-03-16T17:25:00Z</dcterms:created>
  <dcterms:modified xsi:type="dcterms:W3CDTF">2026-03-16T17:28:00Z</dcterms:modified>
</cp:coreProperties>
</file>